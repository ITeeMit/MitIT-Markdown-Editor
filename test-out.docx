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altChunk r:id="htmlChunk"/>
    <w:sectPr w:rsidR="0074665C" w:rsidRPr="00193719" w:rsidSect="00550000">
      <w:headerReference w:type="default" r:id="rId8"/>
      <w:footerReference w:type="even" r:id="rId9"/>
      <w:footerReference w:type="default" r:id="rId10"/>
      <w:type w:val="continuous"/>
      <w:pgSz w:w="11906" w:h="16838" w:code="9"/>
      <w:pgMar w:top="1985" w:right="1134" w:bottom="454" w:left="1134" w:header="680" w:footer="68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5D0C" w:rsidRDefault="005F5D0C">
      <w:r>
        <w:separator/>
      </w:r>
    </w:p>
  </w:endnote>
  <w:endnote w:type="continuationSeparator" w:id="0">
    <w:p w:rsidR="005F5D0C" w:rsidRDefault="005F5D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B09" w:rsidRDefault="00961B09">
    <w:pPr>
      <w:pStyle w:val="a4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961B09" w:rsidRDefault="00961B09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B09" w:rsidRDefault="00961B09" w:rsidP="007F7BEC">
    <w:pPr>
      <w:pStyle w:val="a4"/>
      <w:framePr w:wrap="around" w:vAnchor="text" w:hAnchor="page" w:x="10522" w:y="70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8C3F3B">
      <w:rPr>
        <w:rStyle w:val="ab"/>
        <w:noProof/>
      </w:rPr>
      <w:t>1</w:t>
    </w:r>
    <w:r>
      <w:rPr>
        <w:rStyle w:val="ab"/>
      </w:rPr>
      <w:fldChar w:fldCharType="end"/>
    </w:r>
  </w:p>
  <w:p w:rsidR="00961B09" w:rsidRPr="00041789" w:rsidRDefault="00B51628">
    <w:pPr>
      <w:pStyle w:val="a4"/>
      <w:rPr>
        <w:rFonts w:ascii="Angsana New" w:hAnsi="Angsana New"/>
        <w:i/>
        <w:iCs/>
      </w:rPr>
    </w:pPr>
    <w:r w:rsidRPr="00041789">
      <w:rPr>
        <w:rFonts w:ascii="Angsana New" w:hAnsi="Angsana New"/>
        <w:i/>
        <w:iCs/>
        <w:noProof/>
      </w:rPr>
      <w:pict>
        <v:line id="_x0000_s2051" style="position:absolute;z-index:251658240;mso-wrap-edited:f" from="9.6pt,-1.45pt" to="486.6pt,-1.45pt" strokecolor="#bfbfbf" strokeweight=".5pt"/>
      </w:pict>
    </w:r>
    <w:r w:rsidR="008C3F3B">
      <w:rPr>
        <w:rFonts w:ascii="Angsana New" w:hAnsi="Angsana New"/>
        <w:i/>
        <w:iCs/>
        <w:noProof/>
      </w:rPr>
      <w:drawing>
        <wp:inline distT="0" distB="0" distL="0" distR="0">
          <wp:extent cx="1743075" cy="390525"/>
          <wp:effectExtent l="19050" t="0" r="9525" b="0"/>
          <wp:docPr id="2" name="Picture 2" descr="Ada-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da-emai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5D0C" w:rsidRDefault="005F5D0C">
      <w:r>
        <w:separator/>
      </w:r>
    </w:p>
  </w:footnote>
  <w:footnote w:type="continuationSeparator" w:id="0">
    <w:p w:rsidR="005F5D0C" w:rsidRDefault="005F5D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B09" w:rsidRDefault="00B51628" w:rsidP="00CC4215">
    <w:pPr>
      <w:pStyle w:val="a3"/>
      <w:pBdr>
        <w:bottom w:val="single" w:sz="4" w:space="1" w:color="auto"/>
      </w:pBdr>
      <w:rPr>
        <w:sz w:val="24"/>
        <w:szCs w:val="24"/>
      </w:rPr>
    </w:pPr>
    <w:r>
      <w:rPr>
        <w:rFonts w:ascii="Comic Sans MS" w:hAnsi="Comic Sans MS"/>
        <w:color w:val="FF0000"/>
        <w:sz w:val="72"/>
        <w:szCs w:val="7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-12pt;margin-top:-.1pt;width:493.2pt;height:47.25pt;z-index:251657216;mso-wrap-edited:f" filled="f" stroked="f">
          <v:textbox style="mso-next-textbox:#_x0000_s2052">
            <w:txbxContent>
              <w:p w:rsidR="00961B09" w:rsidRPr="00611C92" w:rsidRDefault="00961B09">
                <w:pPr>
                  <w:tabs>
                    <w:tab w:val="right" w:pos="8505"/>
                  </w:tabs>
                  <w:rPr>
                    <w:rFonts w:cs="Cordia New"/>
                    <w:sz w:val="22"/>
                    <w:szCs w:val="22"/>
                  </w:rPr>
                </w:pPr>
                <w:r>
                  <w:t xml:space="preserve">                                       </w:t>
                </w:r>
                <w:r w:rsidR="00041789">
                  <w:rPr>
                    <w:rFonts w:ascii="Angsana New" w:hAnsi="Angsana New"/>
                    <w:sz w:val="32"/>
                    <w:szCs w:val="32"/>
                  </w:rPr>
                  <w:t xml:space="preserve">        </w:t>
                </w:r>
                <w:r w:rsidR="00611C92" w:rsidRPr="00611C92">
                  <w:rPr>
                    <w:rFonts w:cs="Cordia New"/>
                    <w:sz w:val="22"/>
                    <w:szCs w:val="22"/>
                  </w:rPr>
                  <w:t>26/5-8 Soi Ladprao83 (Chit Ari) Ladprao Rd. Khlong Chaokhun Sing, Wangthonglang Bangkok 10310</w:t>
                </w:r>
                <w:r w:rsidR="00776C7D" w:rsidRPr="00611C92">
                  <w:rPr>
                    <w:rFonts w:cs="Cordia New"/>
                    <w:sz w:val="22"/>
                    <w:szCs w:val="22"/>
                  </w:rPr>
                  <w:t>Thailand.</w:t>
                </w:r>
              </w:p>
              <w:p w:rsidR="00961B09" w:rsidRPr="00F13652" w:rsidRDefault="00961B09">
                <w:pPr>
                  <w:tabs>
                    <w:tab w:val="right" w:pos="8505"/>
                  </w:tabs>
                  <w:rPr>
                    <w:rFonts w:cs="Cordia New"/>
                  </w:rPr>
                </w:pPr>
                <w:r w:rsidRPr="00F13652">
                  <w:rPr>
                    <w:rFonts w:cs="Cordia New"/>
                  </w:rPr>
                  <w:t xml:space="preserve">                                  </w:t>
                </w:r>
                <w:r w:rsidR="000333CF" w:rsidRPr="00F13652">
                  <w:rPr>
                    <w:rFonts w:cs="Cordia New"/>
                  </w:rPr>
                  <w:t xml:space="preserve">           </w:t>
                </w:r>
                <w:r w:rsidR="00CC4215" w:rsidRPr="00F13652">
                  <w:rPr>
                    <w:rFonts w:cs="Cordia New"/>
                  </w:rPr>
                  <w:t xml:space="preserve">  </w:t>
                </w:r>
                <w:r w:rsidR="000333CF" w:rsidRPr="00F13652">
                  <w:rPr>
                    <w:rFonts w:cs="Cordia New"/>
                    <w:sz w:val="24"/>
                    <w:szCs w:val="24"/>
                  </w:rPr>
                  <w:t>Tel.  +662 530-1681(auto)</w:t>
                </w:r>
                <w:r w:rsidR="003F3718" w:rsidRPr="00F13652">
                  <w:rPr>
                    <w:rFonts w:cs="Cordia New"/>
                    <w:sz w:val="24"/>
                    <w:szCs w:val="24"/>
                    <w:cs/>
                  </w:rPr>
                  <w:t xml:space="preserve"> </w:t>
                </w:r>
                <w:r w:rsidR="000333CF" w:rsidRPr="00F13652">
                  <w:rPr>
                    <w:rFonts w:cs="Cordia New"/>
                    <w:sz w:val="24"/>
                    <w:szCs w:val="24"/>
                  </w:rPr>
                  <w:t xml:space="preserve">   Fax . +662 </w:t>
                </w:r>
                <w:r w:rsidR="003F3718" w:rsidRPr="00F13652">
                  <w:rPr>
                    <w:rFonts w:cs="Cordia New"/>
                    <w:sz w:val="24"/>
                    <w:szCs w:val="24"/>
                  </w:rPr>
                  <w:t>25301681 ext. 1109</w:t>
                </w:r>
                <w:r w:rsidRPr="00F13652">
                  <w:rPr>
                    <w:rFonts w:cs="Cordia New"/>
                    <w:sz w:val="24"/>
                    <w:szCs w:val="24"/>
                  </w:rPr>
                  <w:t xml:space="preserve">   email : </w:t>
                </w:r>
                <w:hyperlink r:id="rId1" w:history="1">
                  <w:r w:rsidR="003F3718" w:rsidRPr="00F13652">
                    <w:rPr>
                      <w:rStyle w:val="a5"/>
                      <w:rFonts w:cs="Cordia New"/>
                      <w:sz w:val="24"/>
                      <w:szCs w:val="24"/>
                    </w:rPr>
                    <w:t>info@ada-soft.com</w:t>
                  </w:r>
                </w:hyperlink>
                <w:r w:rsidRPr="00F13652">
                  <w:rPr>
                    <w:rFonts w:cs="Cordia New"/>
                  </w:rPr>
                  <w:t xml:space="preserve"> </w:t>
                </w:r>
              </w:p>
            </w:txbxContent>
          </v:textbox>
        </v:shape>
      </w:pict>
    </w:r>
    <w:r w:rsidR="008C3F3B">
      <w:rPr>
        <w:noProof/>
        <w:sz w:val="24"/>
        <w:szCs w:val="24"/>
      </w:rPr>
      <w:drawing>
        <wp:inline distT="0" distB="0" distL="0" distR="0">
          <wp:extent cx="1047750" cy="409575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F0866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">
    <w:nsid w:val="00585E11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2">
    <w:nsid w:val="014B4DCA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">
    <w:nsid w:val="015430A1"/>
    <w:multiLevelType w:val="hybridMultilevel"/>
    <w:tmpl w:val="D2B4EEF2"/>
    <w:lvl w:ilvl="0" w:tplc="D2C66F92">
      <w:start w:val="1"/>
      <w:numFmt w:val="decimal"/>
      <w:lvlText w:val="%1."/>
      <w:lvlJc w:val="left"/>
      <w:pPr>
        <w:ind w:left="1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0" w:hanging="360"/>
      </w:pPr>
    </w:lvl>
    <w:lvl w:ilvl="2" w:tplc="0409001B" w:tentative="1">
      <w:start w:val="1"/>
      <w:numFmt w:val="lowerRoman"/>
      <w:lvlText w:val="%3."/>
      <w:lvlJc w:val="right"/>
      <w:pPr>
        <w:ind w:left="3380" w:hanging="180"/>
      </w:pPr>
    </w:lvl>
    <w:lvl w:ilvl="3" w:tplc="0409000F" w:tentative="1">
      <w:start w:val="1"/>
      <w:numFmt w:val="decimal"/>
      <w:lvlText w:val="%4."/>
      <w:lvlJc w:val="left"/>
      <w:pPr>
        <w:ind w:left="4100" w:hanging="360"/>
      </w:pPr>
    </w:lvl>
    <w:lvl w:ilvl="4" w:tplc="04090019" w:tentative="1">
      <w:start w:val="1"/>
      <w:numFmt w:val="lowerLetter"/>
      <w:lvlText w:val="%5."/>
      <w:lvlJc w:val="left"/>
      <w:pPr>
        <w:ind w:left="4820" w:hanging="360"/>
      </w:pPr>
    </w:lvl>
    <w:lvl w:ilvl="5" w:tplc="0409001B" w:tentative="1">
      <w:start w:val="1"/>
      <w:numFmt w:val="lowerRoman"/>
      <w:lvlText w:val="%6."/>
      <w:lvlJc w:val="right"/>
      <w:pPr>
        <w:ind w:left="5540" w:hanging="180"/>
      </w:pPr>
    </w:lvl>
    <w:lvl w:ilvl="6" w:tplc="0409000F" w:tentative="1">
      <w:start w:val="1"/>
      <w:numFmt w:val="decimal"/>
      <w:lvlText w:val="%7."/>
      <w:lvlJc w:val="left"/>
      <w:pPr>
        <w:ind w:left="6260" w:hanging="360"/>
      </w:pPr>
    </w:lvl>
    <w:lvl w:ilvl="7" w:tplc="04090019" w:tentative="1">
      <w:start w:val="1"/>
      <w:numFmt w:val="lowerLetter"/>
      <w:lvlText w:val="%8."/>
      <w:lvlJc w:val="left"/>
      <w:pPr>
        <w:ind w:left="6980" w:hanging="360"/>
      </w:pPr>
    </w:lvl>
    <w:lvl w:ilvl="8" w:tplc="0409001B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4">
    <w:nsid w:val="047244A4"/>
    <w:multiLevelType w:val="multilevel"/>
    <w:tmpl w:val="42A88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099B204A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6">
    <w:nsid w:val="09BE5E3B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7">
    <w:nsid w:val="0A522E8A"/>
    <w:multiLevelType w:val="multilevel"/>
    <w:tmpl w:val="42A88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0D285E2F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9">
    <w:nsid w:val="17BF30A0"/>
    <w:multiLevelType w:val="hybridMultilevel"/>
    <w:tmpl w:val="52D2A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1020F"/>
    <w:multiLevelType w:val="multilevel"/>
    <w:tmpl w:val="464E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1DD82ECF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2">
    <w:nsid w:val="1F082BCA"/>
    <w:multiLevelType w:val="singleLevel"/>
    <w:tmpl w:val="51D6F8B2"/>
    <w:lvl w:ilvl="0">
      <w:numFmt w:val="bullet"/>
      <w:lvlText w:val="-"/>
      <w:lvlJc w:val="left"/>
      <w:pPr>
        <w:tabs>
          <w:tab w:val="num" w:pos="1078"/>
        </w:tabs>
        <w:ind w:left="1078" w:hanging="360"/>
      </w:pPr>
      <w:rPr>
        <w:rFonts w:hint="default"/>
        <w:cs w:val="0"/>
        <w:lang w:bidi="th-TH"/>
      </w:rPr>
    </w:lvl>
  </w:abstractNum>
  <w:abstractNum w:abstractNumId="13">
    <w:nsid w:val="1F7037E8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  <w:cs w:val="0"/>
        <w:lang w:bidi="th-TH"/>
      </w:rPr>
    </w:lvl>
  </w:abstractNum>
  <w:abstractNum w:abstractNumId="14">
    <w:nsid w:val="23A35952"/>
    <w:multiLevelType w:val="hybridMultilevel"/>
    <w:tmpl w:val="11381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864F4D"/>
    <w:multiLevelType w:val="hybridMultilevel"/>
    <w:tmpl w:val="2A3A61CA"/>
    <w:lvl w:ilvl="0" w:tplc="DCF674B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Cordia New" w:hAnsi="Arial" w:cs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37CD7934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17">
    <w:nsid w:val="3D5A663F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18">
    <w:nsid w:val="5A180FCF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19">
    <w:nsid w:val="66545E57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20">
    <w:nsid w:val="669A6347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21">
    <w:nsid w:val="6BD774DD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num w:numId="1">
    <w:abstractNumId w:val="17"/>
  </w:num>
  <w:num w:numId="2">
    <w:abstractNumId w:val="16"/>
  </w:num>
  <w:num w:numId="3">
    <w:abstractNumId w:val="12"/>
  </w:num>
  <w:num w:numId="4">
    <w:abstractNumId w:val="18"/>
  </w:num>
  <w:num w:numId="5">
    <w:abstractNumId w:val="13"/>
  </w:num>
  <w:num w:numId="6">
    <w:abstractNumId w:val="8"/>
  </w:num>
  <w:num w:numId="7">
    <w:abstractNumId w:val="6"/>
  </w:num>
  <w:num w:numId="8">
    <w:abstractNumId w:val="20"/>
  </w:num>
  <w:num w:numId="9">
    <w:abstractNumId w:val="19"/>
  </w:num>
  <w:num w:numId="10">
    <w:abstractNumId w:val="2"/>
  </w:num>
  <w:num w:numId="11">
    <w:abstractNumId w:val="1"/>
  </w:num>
  <w:num w:numId="12">
    <w:abstractNumId w:val="5"/>
  </w:num>
  <w:num w:numId="13">
    <w:abstractNumId w:val="0"/>
  </w:num>
  <w:num w:numId="14">
    <w:abstractNumId w:val="21"/>
  </w:num>
  <w:num w:numId="15">
    <w:abstractNumId w:val="11"/>
  </w:num>
  <w:num w:numId="16">
    <w:abstractNumId w:val="15"/>
  </w:num>
  <w:num w:numId="17">
    <w:abstractNumId w:val="14"/>
  </w:num>
  <w:num w:numId="18">
    <w:abstractNumId w:val="9"/>
  </w:num>
  <w:num w:numId="19">
    <w:abstractNumId w:val="3"/>
  </w:num>
  <w:num w:numId="20">
    <w:abstractNumId w:val="4"/>
  </w:num>
  <w:num w:numId="21">
    <w:abstractNumId w:val="7"/>
  </w:num>
  <w:num w:numId="22">
    <w:abstractNumId w:val="10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</w:compat>
  <w:rsids>
    <w:rsidRoot w:val="00330607"/>
    <w:rsid w:val="00004A1B"/>
    <w:rsid w:val="0001194B"/>
    <w:rsid w:val="00016AF6"/>
    <w:rsid w:val="000333CF"/>
    <w:rsid w:val="000361F4"/>
    <w:rsid w:val="00041789"/>
    <w:rsid w:val="0005392D"/>
    <w:rsid w:val="00095682"/>
    <w:rsid w:val="00096FF1"/>
    <w:rsid w:val="000A3329"/>
    <w:rsid w:val="000B7467"/>
    <w:rsid w:val="000F245B"/>
    <w:rsid w:val="00100D52"/>
    <w:rsid w:val="00180BBB"/>
    <w:rsid w:val="001828B1"/>
    <w:rsid w:val="00193719"/>
    <w:rsid w:val="0019474E"/>
    <w:rsid w:val="00195B24"/>
    <w:rsid w:val="001A2737"/>
    <w:rsid w:val="001B5A78"/>
    <w:rsid w:val="00204D34"/>
    <w:rsid w:val="00205788"/>
    <w:rsid w:val="00212BF4"/>
    <w:rsid w:val="00234D36"/>
    <w:rsid w:val="002508D3"/>
    <w:rsid w:val="0026105C"/>
    <w:rsid w:val="00276870"/>
    <w:rsid w:val="002B24AB"/>
    <w:rsid w:val="002D3DA4"/>
    <w:rsid w:val="002E4D88"/>
    <w:rsid w:val="002F0E22"/>
    <w:rsid w:val="003026A1"/>
    <w:rsid w:val="003219EF"/>
    <w:rsid w:val="00330250"/>
    <w:rsid w:val="00330607"/>
    <w:rsid w:val="003B1D42"/>
    <w:rsid w:val="003F3718"/>
    <w:rsid w:val="00400DBE"/>
    <w:rsid w:val="004120C7"/>
    <w:rsid w:val="00420363"/>
    <w:rsid w:val="0043086A"/>
    <w:rsid w:val="00440572"/>
    <w:rsid w:val="004438D8"/>
    <w:rsid w:val="004572D4"/>
    <w:rsid w:val="004637C4"/>
    <w:rsid w:val="004665C5"/>
    <w:rsid w:val="0048077D"/>
    <w:rsid w:val="00483E58"/>
    <w:rsid w:val="004A2AEA"/>
    <w:rsid w:val="004D140C"/>
    <w:rsid w:val="004D3891"/>
    <w:rsid w:val="004F7FC8"/>
    <w:rsid w:val="0050157D"/>
    <w:rsid w:val="00503FFA"/>
    <w:rsid w:val="005146F2"/>
    <w:rsid w:val="005330DA"/>
    <w:rsid w:val="00534D40"/>
    <w:rsid w:val="00540B31"/>
    <w:rsid w:val="00550000"/>
    <w:rsid w:val="0055625A"/>
    <w:rsid w:val="00557D34"/>
    <w:rsid w:val="005631AB"/>
    <w:rsid w:val="005E2C11"/>
    <w:rsid w:val="005E775B"/>
    <w:rsid w:val="005F5D0C"/>
    <w:rsid w:val="00610D7E"/>
    <w:rsid w:val="00611C92"/>
    <w:rsid w:val="00625794"/>
    <w:rsid w:val="00636FB1"/>
    <w:rsid w:val="006427E5"/>
    <w:rsid w:val="00642A06"/>
    <w:rsid w:val="00664145"/>
    <w:rsid w:val="006740B0"/>
    <w:rsid w:val="00677B89"/>
    <w:rsid w:val="0068750F"/>
    <w:rsid w:val="006A3692"/>
    <w:rsid w:val="006A4D9D"/>
    <w:rsid w:val="006A5DA1"/>
    <w:rsid w:val="006B1A29"/>
    <w:rsid w:val="006F46B1"/>
    <w:rsid w:val="0070616C"/>
    <w:rsid w:val="007147B5"/>
    <w:rsid w:val="00715CBD"/>
    <w:rsid w:val="00722F09"/>
    <w:rsid w:val="0074665C"/>
    <w:rsid w:val="00776C7D"/>
    <w:rsid w:val="00785D18"/>
    <w:rsid w:val="0079008D"/>
    <w:rsid w:val="00790C66"/>
    <w:rsid w:val="007D6902"/>
    <w:rsid w:val="007F7BEC"/>
    <w:rsid w:val="00826484"/>
    <w:rsid w:val="008347FB"/>
    <w:rsid w:val="008370E8"/>
    <w:rsid w:val="00844E81"/>
    <w:rsid w:val="00866F41"/>
    <w:rsid w:val="00882CFA"/>
    <w:rsid w:val="0088369E"/>
    <w:rsid w:val="008C3F3B"/>
    <w:rsid w:val="008E7801"/>
    <w:rsid w:val="009043FE"/>
    <w:rsid w:val="00905FB7"/>
    <w:rsid w:val="00924398"/>
    <w:rsid w:val="009473EE"/>
    <w:rsid w:val="00956874"/>
    <w:rsid w:val="00961B09"/>
    <w:rsid w:val="00976758"/>
    <w:rsid w:val="0098538D"/>
    <w:rsid w:val="0099690A"/>
    <w:rsid w:val="009979BE"/>
    <w:rsid w:val="009B3C09"/>
    <w:rsid w:val="009C011F"/>
    <w:rsid w:val="009C09D4"/>
    <w:rsid w:val="009D2388"/>
    <w:rsid w:val="009E7489"/>
    <w:rsid w:val="00A077DA"/>
    <w:rsid w:val="00A455BA"/>
    <w:rsid w:val="00A4675B"/>
    <w:rsid w:val="00A52F8B"/>
    <w:rsid w:val="00A661E6"/>
    <w:rsid w:val="00A74A8E"/>
    <w:rsid w:val="00A74C39"/>
    <w:rsid w:val="00AA2336"/>
    <w:rsid w:val="00AB690D"/>
    <w:rsid w:val="00AD2F9C"/>
    <w:rsid w:val="00AF1858"/>
    <w:rsid w:val="00AF2F25"/>
    <w:rsid w:val="00B27BC5"/>
    <w:rsid w:val="00B340B6"/>
    <w:rsid w:val="00B37B6D"/>
    <w:rsid w:val="00B4146A"/>
    <w:rsid w:val="00B42AE1"/>
    <w:rsid w:val="00B51628"/>
    <w:rsid w:val="00B5669B"/>
    <w:rsid w:val="00B57380"/>
    <w:rsid w:val="00BA0CFF"/>
    <w:rsid w:val="00BA1D63"/>
    <w:rsid w:val="00BC1B8A"/>
    <w:rsid w:val="00BC7A36"/>
    <w:rsid w:val="00BD5C0B"/>
    <w:rsid w:val="00BF4EA2"/>
    <w:rsid w:val="00C46F19"/>
    <w:rsid w:val="00C9709F"/>
    <w:rsid w:val="00CB048B"/>
    <w:rsid w:val="00CC4215"/>
    <w:rsid w:val="00CE29B1"/>
    <w:rsid w:val="00CE4644"/>
    <w:rsid w:val="00D1123E"/>
    <w:rsid w:val="00D2103E"/>
    <w:rsid w:val="00D3464E"/>
    <w:rsid w:val="00D65720"/>
    <w:rsid w:val="00D81BE8"/>
    <w:rsid w:val="00DB3FF1"/>
    <w:rsid w:val="00E00C5F"/>
    <w:rsid w:val="00E262F2"/>
    <w:rsid w:val="00E40A44"/>
    <w:rsid w:val="00E6237E"/>
    <w:rsid w:val="00E76D94"/>
    <w:rsid w:val="00E877A0"/>
    <w:rsid w:val="00E94A55"/>
    <w:rsid w:val="00EB1E20"/>
    <w:rsid w:val="00EB2C31"/>
    <w:rsid w:val="00EB793C"/>
    <w:rsid w:val="00EC4474"/>
    <w:rsid w:val="00EC53E1"/>
    <w:rsid w:val="00EC5E28"/>
    <w:rsid w:val="00ED2840"/>
    <w:rsid w:val="00EE6937"/>
    <w:rsid w:val="00F06399"/>
    <w:rsid w:val="00F13652"/>
    <w:rsid w:val="00F13793"/>
    <w:rsid w:val="00F24EC6"/>
    <w:rsid w:val="00F270F7"/>
    <w:rsid w:val="00F47164"/>
    <w:rsid w:val="00F871FE"/>
    <w:rsid w:val="00F931F1"/>
    <w:rsid w:val="00F97DEE"/>
    <w:rsid w:val="00FA397A"/>
    <w:rsid w:val="00FA3A94"/>
    <w:rsid w:val="00FB72D3"/>
    <w:rsid w:val="00FE08D0"/>
    <w:rsid w:val="00FE2B44"/>
    <w:rsid w:val="00FE6710"/>
    <w:rsid w:val="00FF2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Verdana" w:hAnsi="Verdana"/>
      <w:b/>
      <w:bCs/>
      <w:color w:val="FF0000"/>
      <w:sz w:val="40"/>
      <w:szCs w:val="40"/>
    </w:rPr>
  </w:style>
  <w:style w:type="paragraph" w:styleId="2">
    <w:name w:val="heading 2"/>
    <w:basedOn w:val="a"/>
    <w:next w:val="a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ngsana New"/>
      <w:b/>
      <w:bC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/>
      <w:sz w:val="32"/>
      <w:szCs w:val="32"/>
    </w:rPr>
  </w:style>
  <w:style w:type="paragraph" w:styleId="6">
    <w:name w:val="heading 6"/>
    <w:basedOn w:val="a"/>
    <w:next w:val="a"/>
    <w:qFormat/>
    <w:pPr>
      <w:keepNext/>
      <w:pBdr>
        <w:bottom w:val="single" w:sz="4" w:space="1" w:color="auto"/>
      </w:pBdr>
      <w:outlineLvl w:val="5"/>
    </w:pPr>
    <w:rPr>
      <w:b/>
      <w:bCs/>
      <w:sz w:val="32"/>
      <w:szCs w:val="32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32"/>
      <w:szCs w:val="32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color w:val="FF0000"/>
      <w:sz w:val="40"/>
      <w:szCs w:val="40"/>
    </w:rPr>
  </w:style>
  <w:style w:type="paragraph" w:styleId="9">
    <w:name w:val="heading 9"/>
    <w:basedOn w:val="a"/>
    <w:next w:val="a"/>
    <w:qFormat/>
    <w:pPr>
      <w:keepNext/>
      <w:ind w:left="142"/>
      <w:outlineLvl w:val="8"/>
    </w:pPr>
    <w:rPr>
      <w:rFonts w:ascii="Times New Roman" w:hAnsi="Times New Roman"/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Hyperlink"/>
    <w:rPr>
      <w:rFonts w:cs="Angsana New"/>
      <w:color w:val="0000FF"/>
      <w:u w:val="single"/>
      <w:lang w:bidi="th-TH"/>
    </w:rPr>
  </w:style>
  <w:style w:type="paragraph" w:styleId="a6">
    <w:name w:val="Title"/>
    <w:basedOn w:val="a"/>
    <w:qFormat/>
    <w:pPr>
      <w:jc w:val="center"/>
    </w:pPr>
    <w:rPr>
      <w:rFonts w:ascii="Browallia New" w:cs="Browallia New"/>
      <w:b/>
      <w:bCs/>
      <w:sz w:val="36"/>
      <w:szCs w:val="36"/>
    </w:rPr>
  </w:style>
  <w:style w:type="paragraph" w:styleId="a7">
    <w:name w:val="Subtitle"/>
    <w:basedOn w:val="a"/>
    <w:qFormat/>
    <w:pPr>
      <w:jc w:val="center"/>
    </w:pPr>
    <w:rPr>
      <w:b/>
      <w:bCs/>
      <w:sz w:val="30"/>
      <w:szCs w:val="30"/>
    </w:rPr>
  </w:style>
  <w:style w:type="character" w:styleId="a8">
    <w:name w:val="FollowedHyperlink"/>
    <w:rPr>
      <w:rFonts w:cs="Angsana New"/>
      <w:color w:val="800080"/>
      <w:u w:val="single"/>
      <w:lang w:bidi="th-TH"/>
    </w:rPr>
  </w:style>
  <w:style w:type="paragraph" w:styleId="a9">
    <w:name w:val="Block Text"/>
    <w:basedOn w:val="a"/>
    <w:pPr>
      <w:ind w:left="142" w:right="139"/>
      <w:jc w:val="both"/>
    </w:pPr>
    <w:rPr>
      <w:rFonts w:ascii="Times New Roman" w:hAnsi="Times New Roman"/>
      <w:sz w:val="24"/>
      <w:szCs w:val="24"/>
    </w:rPr>
  </w:style>
  <w:style w:type="paragraph" w:styleId="aa">
    <w:name w:val="Body Text Indent"/>
    <w:basedOn w:val="a"/>
    <w:pPr>
      <w:ind w:left="142"/>
      <w:jc w:val="both"/>
    </w:pPr>
    <w:rPr>
      <w:sz w:val="32"/>
      <w:szCs w:val="32"/>
    </w:rPr>
  </w:style>
  <w:style w:type="paragraph" w:styleId="20">
    <w:name w:val="Body Text Indent 2"/>
    <w:basedOn w:val="a"/>
    <w:pPr>
      <w:ind w:left="142"/>
      <w:jc w:val="both"/>
    </w:pPr>
    <w:rPr>
      <w:rFonts w:ascii="Angsana New"/>
    </w:rPr>
  </w:style>
  <w:style w:type="character" w:styleId="ab">
    <w:name w:val="page number"/>
    <w:basedOn w:val="a0"/>
  </w:style>
  <w:style w:type="paragraph" w:styleId="ac">
    <w:name w:val="Body Text"/>
    <w:basedOn w:val="a"/>
    <w:rsid w:val="00FE08D0"/>
    <w:pPr>
      <w:spacing w:after="120"/>
    </w:pPr>
    <w:rPr>
      <w:rFonts w:cs="Cordia New"/>
      <w:szCs w:val="32"/>
    </w:rPr>
  </w:style>
  <w:style w:type="paragraph" w:styleId="30">
    <w:name w:val="Body Text Indent 3"/>
    <w:basedOn w:val="a"/>
    <w:rsid w:val="00FE08D0"/>
    <w:pPr>
      <w:spacing w:after="120"/>
      <w:ind w:left="283"/>
    </w:pPr>
    <w:rPr>
      <w:rFonts w:cs="Cordia New"/>
      <w:sz w:val="16"/>
      <w:szCs w:val="18"/>
    </w:rPr>
  </w:style>
  <w:style w:type="paragraph" w:styleId="ad">
    <w:name w:val="No Spacing"/>
    <w:uiPriority w:val="1"/>
    <w:qFormat/>
    <w:rsid w:val="008E7801"/>
    <w:rPr>
      <w:rFonts w:ascii="Angsana New" w:eastAsia="Calibri" w:hAnsi="Angsana New"/>
      <w:sz w:val="28"/>
      <w:szCs w:val="35"/>
    </w:rPr>
  </w:style>
  <w:style w:type="character" w:customStyle="1" w:styleId="UnresolvedMention">
    <w:name w:val="Unresolved Mention"/>
    <w:uiPriority w:val="99"/>
    <w:semiHidden/>
    <w:unhideWhenUsed/>
    <w:rsid w:val="0092439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  <Relationship Id="htmlChunk" Type="http://schemas.openxmlformats.org/officeDocument/2006/relationships/aFChunk" Target="document.html"/>
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info@ada-sof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ada-form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1FD6DE2A-4150-4767-8727-A008943F7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ada-form.dot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โปรแกรมระบบบัญชีเพื่อการบริหาร</vt:lpstr>
    </vt:vector>
  </TitlesOfParts>
  <Company>BCS</Company>
  <LinksUpToDate>false</LinksUpToDate>
  <CharactersWithSpaces>9</CharactersWithSpaces>
  <SharedDoc>false</SharedDoc>
  <HLinks>
    <vt:vector size="6" baseType="variant">
      <vt:variant>
        <vt:i4>7405599</vt:i4>
      </vt:variant>
      <vt:variant>
        <vt:i4>0</vt:i4>
      </vt:variant>
      <vt:variant>
        <vt:i4>0</vt:i4>
      </vt:variant>
      <vt:variant>
        <vt:i4>5</vt:i4>
      </vt:variant>
      <vt:variant>
        <vt:lpwstr>mailto:info@ada-soft.com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โปรแกรมระบบบัญชีเพื่อการบริหาร</dc:title>
  <dc:creator>Thai Nestle' Group.</dc:creator>
  <cp:lastModifiedBy>Junthon Muangkham</cp:lastModifiedBy>
  <cp:revision>2</cp:revision>
  <cp:lastPrinted>2025-01-21T10:12:00Z</cp:lastPrinted>
  <dcterms:created xsi:type="dcterms:W3CDTF">2026-04-21T11:47:00Z</dcterms:created>
  <dcterms:modified xsi:type="dcterms:W3CDTF">2026-04-21T11:47:00Z</dcterms:modified>
</cp:coreProperties>
</file>