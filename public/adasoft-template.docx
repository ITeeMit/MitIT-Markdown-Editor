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7C0D" w14:textId="77777777" w:rsidR="00F06399" w:rsidRPr="00C86232" w:rsidRDefault="00F06399" w:rsidP="00C86232">
      <w:pPr>
        <w:rPr>
          <w:rFonts w:ascii="TH Sarabun New" w:hAnsi="TH Sarabun New" w:cs="TH Sarabun New" w:hint="cs"/>
        </w:rPr>
      </w:pPr>
    </w:p>
    <w:sectPr w:rsidR="00F06399" w:rsidRPr="00C862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985" w:right="1134" w:bottom="454" w:left="1134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5589" w14:textId="77777777" w:rsidR="0021742D" w:rsidRDefault="0021742D">
      <w:r>
        <w:separator/>
      </w:r>
    </w:p>
  </w:endnote>
  <w:endnote w:type="continuationSeparator" w:id="0">
    <w:p w14:paraId="7C0AAEED" w14:textId="77777777" w:rsidR="0021742D" w:rsidRDefault="00217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09A5" w14:textId="77777777" w:rsidR="00961B09" w:rsidRDefault="00961B0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53BF28" w14:textId="77777777" w:rsidR="00961B09" w:rsidRDefault="00961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BF34D" w14:textId="77777777" w:rsidR="00961B09" w:rsidRDefault="00961B09" w:rsidP="007F7BEC">
    <w:pPr>
      <w:pStyle w:val="Footer"/>
      <w:framePr w:wrap="around" w:vAnchor="text" w:hAnchor="page" w:x="10522" w:y="7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12BF4">
      <w:rPr>
        <w:rStyle w:val="PageNumber"/>
        <w:noProof/>
      </w:rPr>
      <w:t>1</w:t>
    </w:r>
    <w:r>
      <w:rPr>
        <w:rStyle w:val="PageNumber"/>
      </w:rPr>
      <w:fldChar w:fldCharType="end"/>
    </w:r>
  </w:p>
  <w:p w14:paraId="3E119229" w14:textId="3C88BDC1" w:rsidR="00961B09" w:rsidRPr="00041789" w:rsidRDefault="003E3460">
    <w:pPr>
      <w:pStyle w:val="Footer"/>
      <w:rPr>
        <w:rFonts w:ascii="Angsana New" w:hAnsi="Angsana New"/>
        <w:i/>
        <w:iCs/>
      </w:rPr>
    </w:pPr>
    <w:r w:rsidRPr="00041789">
      <w:rPr>
        <w:rFonts w:ascii="Angsana New" w:hAnsi="Angsana New"/>
        <w:i/>
        <w:iCs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7A073D4" wp14:editId="52F5D8BD">
              <wp:simplePos x="0" y="0"/>
              <wp:positionH relativeFrom="column">
                <wp:posOffset>121920</wp:posOffset>
              </wp:positionH>
              <wp:positionV relativeFrom="paragraph">
                <wp:posOffset>-18415</wp:posOffset>
              </wp:positionV>
              <wp:extent cx="6057900" cy="0"/>
              <wp:effectExtent l="0" t="0" r="0" b="0"/>
              <wp:wrapNone/>
              <wp:docPr id="80705782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0A06D5" id="Line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6pt,-1.45pt" to="486.6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" strokecolor="#bfbfbf" strokeweight=".5pt"/>
          </w:pict>
        </mc:Fallback>
      </mc:AlternateContent>
    </w:r>
    <w:r w:rsidR="00C86232" w:rsidRPr="00C86232">
      <w:rPr>
        <w:noProof/>
      </w:rPr>
      <w:t xml:space="preserve"> </w:t>
    </w:r>
    <w:r w:rsidRPr="00D172F2">
      <w:rPr>
        <w:rFonts w:ascii="Angsana New" w:hAnsi="Angsana New"/>
        <w:i/>
        <w:iCs/>
        <w:noProof/>
      </w:rPr>
      <w:drawing>
        <wp:inline distT="0" distB="0" distL="0" distR="0" wp14:anchorId="51886721" wp14:editId="20787BCD">
          <wp:extent cx="2171700" cy="381000"/>
          <wp:effectExtent l="0" t="0" r="0" b="0"/>
          <wp:docPr id="2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close-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AA1D" w14:textId="77777777" w:rsidR="00C86232" w:rsidRDefault="00C86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296A0" w14:textId="77777777" w:rsidR="0021742D" w:rsidRDefault="0021742D">
      <w:r>
        <w:separator/>
      </w:r>
    </w:p>
  </w:footnote>
  <w:footnote w:type="continuationSeparator" w:id="0">
    <w:p w14:paraId="320D3D3B" w14:textId="77777777" w:rsidR="0021742D" w:rsidRDefault="00217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D5EC" w14:textId="77777777" w:rsidR="00C86232" w:rsidRDefault="00C862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3FBF" w14:textId="512A9955" w:rsidR="00961B09" w:rsidRDefault="003E3460" w:rsidP="00CC4215">
    <w:pPr>
      <w:pStyle w:val="Header"/>
      <w:pBdr>
        <w:bottom w:val="single" w:sz="4" w:space="1" w:color="auto"/>
      </w:pBdr>
      <w:rPr>
        <w:sz w:val="24"/>
        <w:szCs w:val="24"/>
      </w:rPr>
    </w:pPr>
    <w:r>
      <w:rPr>
        <w:rFonts w:ascii="Comic Sans MS" w:hAnsi="Comic Sans MS"/>
        <w:noProof/>
        <w:color w:val="FF0000"/>
        <w:sz w:val="72"/>
        <w:szCs w:val="7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F424C5" wp14:editId="0451CCCD">
              <wp:simplePos x="0" y="0"/>
              <wp:positionH relativeFrom="column">
                <wp:posOffset>-152400</wp:posOffset>
              </wp:positionH>
              <wp:positionV relativeFrom="paragraph">
                <wp:posOffset>-1270</wp:posOffset>
              </wp:positionV>
              <wp:extent cx="6263640" cy="600075"/>
              <wp:effectExtent l="0" t="0" r="0" b="0"/>
              <wp:wrapNone/>
              <wp:docPr id="54436224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63640" cy="600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FCA479" w14:textId="77777777" w:rsidR="00961B09" w:rsidRPr="00611C92" w:rsidRDefault="00961B09">
                          <w:pPr>
                            <w:tabs>
                              <w:tab w:val="right" w:pos="8505"/>
                            </w:tabs>
                            <w:rPr>
                              <w:rFonts w:cs="Cordia New"/>
                              <w:sz w:val="22"/>
                              <w:szCs w:val="22"/>
                            </w:rPr>
                          </w:pPr>
                          <w:r>
                            <w:t xml:space="preserve">                                       </w:t>
                          </w:r>
                          <w:r w:rsidR="00041789">
                            <w:rPr>
                              <w:rFonts w:ascii="Angsana New" w:hAnsi="Angsana New"/>
                              <w:sz w:val="32"/>
                              <w:szCs w:val="32"/>
                            </w:rPr>
                            <w:t xml:space="preserve">        </w:t>
                          </w:r>
                          <w:r w:rsidR="00611C92" w:rsidRPr="00611C92">
                            <w:rPr>
                              <w:rFonts w:cs="Cordia New"/>
                              <w:sz w:val="22"/>
                              <w:szCs w:val="22"/>
                            </w:rPr>
                            <w:t>26/5-8 Soi Ladprao83 (Chit Ari) Ladprao Rd. Khlong Chaokhun Sing, Wangthonglang Bangkok 10310</w:t>
                          </w:r>
                          <w:r w:rsidR="00776C7D" w:rsidRPr="00611C92">
                            <w:rPr>
                              <w:rFonts w:cs="Cordia New"/>
                              <w:sz w:val="22"/>
                              <w:szCs w:val="22"/>
                            </w:rPr>
                            <w:t>Thailand.</w:t>
                          </w:r>
                        </w:p>
                        <w:p w14:paraId="333EA082" w14:textId="77777777" w:rsidR="00961B09" w:rsidRPr="00F13652" w:rsidRDefault="00961B09">
                          <w:pPr>
                            <w:tabs>
                              <w:tab w:val="right" w:pos="8505"/>
                            </w:tabs>
                            <w:rPr>
                              <w:rFonts w:cs="Cordia New"/>
                            </w:rPr>
                          </w:pPr>
                          <w:r w:rsidRPr="00F13652">
                            <w:rPr>
                              <w:rFonts w:cs="Cordia New"/>
                            </w:rPr>
                            <w:t xml:space="preserve">                                  </w:t>
                          </w:r>
                          <w:r w:rsidR="000333CF" w:rsidRPr="00F13652">
                            <w:rPr>
                              <w:rFonts w:cs="Cordia New"/>
                            </w:rPr>
                            <w:t xml:space="preserve">           </w:t>
                          </w:r>
                          <w:r w:rsidR="00CC4215" w:rsidRPr="00F13652">
                            <w:rPr>
                              <w:rFonts w:cs="Cordia New"/>
                            </w:rPr>
                            <w:t xml:space="preserve">  </w:t>
                          </w:r>
                          <w:r w:rsidR="000333CF" w:rsidRPr="00F13652">
                            <w:rPr>
                              <w:rFonts w:cs="Cordia New"/>
                              <w:sz w:val="24"/>
                              <w:szCs w:val="24"/>
                            </w:rPr>
                            <w:t>Tel.  +662 530-1681(auto)</w:t>
                          </w:r>
                          <w:r w:rsidR="003F3718" w:rsidRPr="00F13652">
                            <w:rPr>
                              <w:rFonts w:cs="Cordia New"/>
                              <w:sz w:val="24"/>
                              <w:szCs w:val="24"/>
                              <w:cs/>
                            </w:rPr>
                            <w:t xml:space="preserve"> </w:t>
                          </w:r>
                          <w:r w:rsidR="000333CF" w:rsidRPr="00F13652">
                            <w:rPr>
                              <w:rFonts w:cs="Cordia New"/>
                              <w:sz w:val="24"/>
                              <w:szCs w:val="24"/>
                            </w:rPr>
                            <w:t xml:space="preserve">   Fax . +662 </w:t>
                          </w:r>
                          <w:r w:rsidR="003F3718" w:rsidRPr="00F13652">
                            <w:rPr>
                              <w:rFonts w:cs="Cordia New"/>
                              <w:sz w:val="24"/>
                              <w:szCs w:val="24"/>
                            </w:rPr>
                            <w:t>25301681 ext. 1109</w:t>
                          </w:r>
                          <w:r w:rsidRPr="00F13652">
                            <w:rPr>
                              <w:rFonts w:cs="Cordia New"/>
                              <w:sz w:val="24"/>
                              <w:szCs w:val="24"/>
                            </w:rPr>
                            <w:t xml:space="preserve">   email : </w:t>
                          </w:r>
                          <w:hyperlink r:id="rId1" w:history="1">
                            <w:r w:rsidR="003F3718" w:rsidRPr="00F13652">
                              <w:rPr>
                                <w:rStyle w:val="Hyperlink"/>
                                <w:rFonts w:cs="Cordia New"/>
                                <w:sz w:val="24"/>
                                <w:szCs w:val="24"/>
                              </w:rPr>
                              <w:t>info@ada-soft.com</w:t>
                            </w:r>
                          </w:hyperlink>
                          <w:r w:rsidRPr="00F13652">
                            <w:rPr>
                              <w:rFonts w:cs="Cordia New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F424C5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-12pt;margin-top:-.1pt;width:493.2pt;height:47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" filled="f" stroked="f">
              <v:textbox>
                <w:txbxContent>
                  <w:p w14:paraId="6CFCA479" w14:textId="77777777" w:rsidR="00961B09" w:rsidRPr="00611C92" w:rsidRDefault="00961B09">
                    <w:pPr>
                      <w:tabs>
                        <w:tab w:val="right" w:pos="8505"/>
                      </w:tabs>
                      <w:rPr>
                        <w:rFonts w:cs="Cordia New"/>
                        <w:sz w:val="22"/>
                        <w:szCs w:val="22"/>
                      </w:rPr>
                    </w:pPr>
                    <w:r>
                      <w:t xml:space="preserve">                                       </w:t>
                    </w:r>
                    <w:r w:rsidR="00041789">
                      <w:rPr>
                        <w:rFonts w:ascii="Angsana New" w:hAnsi="Angsana New"/>
                        <w:sz w:val="32"/>
                        <w:szCs w:val="32"/>
                      </w:rPr>
                      <w:t xml:space="preserve">        </w:t>
                    </w:r>
                    <w:r w:rsidR="00611C92" w:rsidRPr="00611C92">
                      <w:rPr>
                        <w:rFonts w:cs="Cordia New"/>
                        <w:sz w:val="22"/>
                        <w:szCs w:val="22"/>
                      </w:rPr>
                      <w:t>26/5-8 Soi Ladprao83 (Chit Ari) Ladprao Rd. Khlong Chaokhun Sing, Wangthonglang Bangkok 10310</w:t>
                    </w:r>
                    <w:r w:rsidR="00776C7D" w:rsidRPr="00611C92">
                      <w:rPr>
                        <w:rFonts w:cs="Cordia New"/>
                        <w:sz w:val="22"/>
                        <w:szCs w:val="22"/>
                      </w:rPr>
                      <w:t>Thailand.</w:t>
                    </w:r>
                  </w:p>
                  <w:p w14:paraId="333EA082" w14:textId="77777777" w:rsidR="00961B09" w:rsidRPr="00F13652" w:rsidRDefault="00961B09">
                    <w:pPr>
                      <w:tabs>
                        <w:tab w:val="right" w:pos="8505"/>
                      </w:tabs>
                      <w:rPr>
                        <w:rFonts w:cs="Cordia New"/>
                      </w:rPr>
                    </w:pPr>
                    <w:r w:rsidRPr="00F13652">
                      <w:rPr>
                        <w:rFonts w:cs="Cordia New"/>
                      </w:rPr>
                      <w:t xml:space="preserve">                                  </w:t>
                    </w:r>
                    <w:r w:rsidR="000333CF" w:rsidRPr="00F13652">
                      <w:rPr>
                        <w:rFonts w:cs="Cordia New"/>
                      </w:rPr>
                      <w:t xml:space="preserve">           </w:t>
                    </w:r>
                    <w:r w:rsidR="00CC4215" w:rsidRPr="00F13652">
                      <w:rPr>
                        <w:rFonts w:cs="Cordia New"/>
                      </w:rPr>
                      <w:t xml:space="preserve">  </w:t>
                    </w:r>
                    <w:r w:rsidR="000333CF" w:rsidRPr="00F13652">
                      <w:rPr>
                        <w:rFonts w:cs="Cordia New"/>
                        <w:sz w:val="24"/>
                        <w:szCs w:val="24"/>
                      </w:rPr>
                      <w:t>Tel.  +662 530-1681(auto)</w:t>
                    </w:r>
                    <w:r w:rsidR="003F3718" w:rsidRPr="00F13652">
                      <w:rPr>
                        <w:rFonts w:cs="Cordia New"/>
                        <w:sz w:val="24"/>
                        <w:szCs w:val="24"/>
                        <w:cs/>
                      </w:rPr>
                      <w:t xml:space="preserve"> </w:t>
                    </w:r>
                    <w:r w:rsidR="000333CF" w:rsidRPr="00F13652">
                      <w:rPr>
                        <w:rFonts w:cs="Cordia New"/>
                        <w:sz w:val="24"/>
                        <w:szCs w:val="24"/>
                      </w:rPr>
                      <w:t xml:space="preserve">   Fax . +662 </w:t>
                    </w:r>
                    <w:r w:rsidR="003F3718" w:rsidRPr="00F13652">
                      <w:rPr>
                        <w:rFonts w:cs="Cordia New"/>
                        <w:sz w:val="24"/>
                        <w:szCs w:val="24"/>
                      </w:rPr>
                      <w:t>25301681 ext. 1109</w:t>
                    </w:r>
                    <w:r w:rsidRPr="00F13652">
                      <w:rPr>
                        <w:rFonts w:cs="Cordia New"/>
                        <w:sz w:val="24"/>
                        <w:szCs w:val="24"/>
                      </w:rPr>
                      <w:t xml:space="preserve">   email : </w:t>
                    </w:r>
                    <w:hyperlink r:id="rId2" w:history="1">
                      <w:r w:rsidR="003F3718" w:rsidRPr="00F13652">
                        <w:rPr>
                          <w:rStyle w:val="Hyperlink"/>
                          <w:rFonts w:cs="Cordia New"/>
                          <w:sz w:val="24"/>
                          <w:szCs w:val="24"/>
                        </w:rPr>
                        <w:t>info@ada-soft.com</w:t>
                      </w:r>
                    </w:hyperlink>
                    <w:r w:rsidRPr="00F13652">
                      <w:rPr>
                        <w:rFonts w:cs="Cordia New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BE5441">
      <w:rPr>
        <w:noProof/>
        <w:sz w:val="24"/>
        <w:szCs w:val="24"/>
      </w:rPr>
      <w:drawing>
        <wp:inline distT="0" distB="0" distL="0" distR="0" wp14:anchorId="22335DC1" wp14:editId="1A73F42D">
          <wp:extent cx="1057275" cy="4095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2428" w14:textId="77777777" w:rsidR="00C86232" w:rsidRDefault="00C862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866"/>
    <w:multiLevelType w:val="singleLevel"/>
    <w:tmpl w:val="F4E49A9E"/>
    <w:lvl w:ilvl="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" w15:restartNumberingAfterBreak="0">
    <w:nsid w:val="00585E11"/>
    <w:multiLevelType w:val="singleLevel"/>
    <w:tmpl w:val="0060D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2" w15:restartNumberingAfterBreak="0">
    <w:nsid w:val="014B4DCA"/>
    <w:multiLevelType w:val="singleLevel"/>
    <w:tmpl w:val="0060D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3" w15:restartNumberingAfterBreak="0">
    <w:nsid w:val="023607B3"/>
    <w:multiLevelType w:val="multilevel"/>
    <w:tmpl w:val="146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7437A"/>
    <w:multiLevelType w:val="multilevel"/>
    <w:tmpl w:val="B3E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B204A"/>
    <w:multiLevelType w:val="singleLevel"/>
    <w:tmpl w:val="F4E49A9E"/>
    <w:lvl w:ilvl="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6" w15:restartNumberingAfterBreak="0">
    <w:nsid w:val="09BE5E3B"/>
    <w:multiLevelType w:val="singleLevel"/>
    <w:tmpl w:val="041E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7" w15:restartNumberingAfterBreak="0">
    <w:nsid w:val="0AD4215D"/>
    <w:multiLevelType w:val="hybridMultilevel"/>
    <w:tmpl w:val="277C3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85E2F"/>
    <w:multiLevelType w:val="singleLevel"/>
    <w:tmpl w:val="041E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9" w15:restartNumberingAfterBreak="0">
    <w:nsid w:val="0E1863D1"/>
    <w:multiLevelType w:val="multilevel"/>
    <w:tmpl w:val="424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F30A0"/>
    <w:multiLevelType w:val="hybridMultilevel"/>
    <w:tmpl w:val="52D2A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3F713B"/>
    <w:multiLevelType w:val="hybridMultilevel"/>
    <w:tmpl w:val="4DD8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2325F"/>
    <w:multiLevelType w:val="multilevel"/>
    <w:tmpl w:val="574E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82ECF"/>
    <w:multiLevelType w:val="singleLevel"/>
    <w:tmpl w:val="F4E49A9E"/>
    <w:lvl w:ilvl="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4" w15:restartNumberingAfterBreak="0">
    <w:nsid w:val="1F082BCA"/>
    <w:multiLevelType w:val="singleLevel"/>
    <w:tmpl w:val="51D6F8B2"/>
    <w:lvl w:ilvl="0">
      <w:numFmt w:val="bullet"/>
      <w:lvlText w:val="-"/>
      <w:lvlJc w:val="left"/>
      <w:pPr>
        <w:tabs>
          <w:tab w:val="num" w:pos="1078"/>
        </w:tabs>
        <w:ind w:left="1078" w:hanging="360"/>
      </w:pPr>
      <w:rPr>
        <w:rFonts w:hint="default"/>
        <w:cs w:val="0"/>
        <w:lang w:bidi="th-TH"/>
      </w:rPr>
    </w:lvl>
  </w:abstractNum>
  <w:abstractNum w:abstractNumId="15" w15:restartNumberingAfterBreak="0">
    <w:nsid w:val="1F7037E8"/>
    <w:multiLevelType w:val="singleLevel"/>
    <w:tmpl w:val="041E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  <w:cs w:val="0"/>
        <w:lang w:bidi="th-TH"/>
      </w:rPr>
    </w:lvl>
  </w:abstractNum>
  <w:abstractNum w:abstractNumId="16" w15:restartNumberingAfterBreak="0">
    <w:nsid w:val="23A35952"/>
    <w:multiLevelType w:val="hybridMultilevel"/>
    <w:tmpl w:val="11381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864F4D"/>
    <w:multiLevelType w:val="hybridMultilevel"/>
    <w:tmpl w:val="2A3A61CA"/>
    <w:lvl w:ilvl="0" w:tplc="DCF674B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Cordia New" w:hAnsi="Arial" w:cs="Tahoma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DD7A43"/>
    <w:multiLevelType w:val="multilevel"/>
    <w:tmpl w:val="4E5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3133D"/>
    <w:multiLevelType w:val="multilevel"/>
    <w:tmpl w:val="91C2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D7934"/>
    <w:multiLevelType w:val="singleLevel"/>
    <w:tmpl w:val="041E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cs w:val="0"/>
        <w:lang w:bidi="th-TH"/>
      </w:rPr>
    </w:lvl>
  </w:abstractNum>
  <w:abstractNum w:abstractNumId="21" w15:restartNumberingAfterBreak="0">
    <w:nsid w:val="3D547FDF"/>
    <w:multiLevelType w:val="hybridMultilevel"/>
    <w:tmpl w:val="CF86D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5A663F"/>
    <w:multiLevelType w:val="singleLevel"/>
    <w:tmpl w:val="041E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cs w:val="0"/>
        <w:lang w:bidi="th-TH"/>
      </w:rPr>
    </w:lvl>
  </w:abstractNum>
  <w:abstractNum w:abstractNumId="23" w15:restartNumberingAfterBreak="0">
    <w:nsid w:val="43B541D0"/>
    <w:multiLevelType w:val="multilevel"/>
    <w:tmpl w:val="00C4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E64E7"/>
    <w:multiLevelType w:val="hybridMultilevel"/>
    <w:tmpl w:val="A0926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6770AA"/>
    <w:multiLevelType w:val="multilevel"/>
    <w:tmpl w:val="F48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97074"/>
    <w:multiLevelType w:val="multilevel"/>
    <w:tmpl w:val="A3F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B63D7"/>
    <w:multiLevelType w:val="multilevel"/>
    <w:tmpl w:val="E92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57730"/>
    <w:multiLevelType w:val="hybridMultilevel"/>
    <w:tmpl w:val="61741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410E05"/>
    <w:multiLevelType w:val="hybridMultilevel"/>
    <w:tmpl w:val="EFC6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8827E6"/>
    <w:multiLevelType w:val="hybridMultilevel"/>
    <w:tmpl w:val="BCDA6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180FCF"/>
    <w:multiLevelType w:val="singleLevel"/>
    <w:tmpl w:val="041E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  <w:cs w:val="0"/>
        <w:lang w:bidi="th-TH"/>
      </w:rPr>
    </w:lvl>
  </w:abstractNum>
  <w:abstractNum w:abstractNumId="32" w15:restartNumberingAfterBreak="0">
    <w:nsid w:val="60AB5E5A"/>
    <w:multiLevelType w:val="multilevel"/>
    <w:tmpl w:val="EB22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45E57"/>
    <w:multiLevelType w:val="singleLevel"/>
    <w:tmpl w:val="0060D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34" w15:restartNumberingAfterBreak="0">
    <w:nsid w:val="669A6347"/>
    <w:multiLevelType w:val="singleLevel"/>
    <w:tmpl w:val="0060D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35" w15:restartNumberingAfterBreak="0">
    <w:nsid w:val="6BD774DD"/>
    <w:multiLevelType w:val="singleLevel"/>
    <w:tmpl w:val="F4E49A9E"/>
    <w:lvl w:ilvl="0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36" w15:restartNumberingAfterBreak="0">
    <w:nsid w:val="6C6C48B2"/>
    <w:multiLevelType w:val="hybridMultilevel"/>
    <w:tmpl w:val="47F63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EB245A"/>
    <w:multiLevelType w:val="multilevel"/>
    <w:tmpl w:val="A860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F40DD"/>
    <w:multiLevelType w:val="hybridMultilevel"/>
    <w:tmpl w:val="24900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423541">
    <w:abstractNumId w:val="22"/>
  </w:num>
  <w:num w:numId="2" w16cid:durableId="821509358">
    <w:abstractNumId w:val="20"/>
  </w:num>
  <w:num w:numId="3" w16cid:durableId="977418042">
    <w:abstractNumId w:val="14"/>
  </w:num>
  <w:num w:numId="4" w16cid:durableId="2021395343">
    <w:abstractNumId w:val="31"/>
  </w:num>
  <w:num w:numId="5" w16cid:durableId="246773520">
    <w:abstractNumId w:val="15"/>
  </w:num>
  <w:num w:numId="6" w16cid:durableId="52311574">
    <w:abstractNumId w:val="8"/>
  </w:num>
  <w:num w:numId="7" w16cid:durableId="568224603">
    <w:abstractNumId w:val="6"/>
  </w:num>
  <w:num w:numId="8" w16cid:durableId="1324167441">
    <w:abstractNumId w:val="34"/>
  </w:num>
  <w:num w:numId="9" w16cid:durableId="155845950">
    <w:abstractNumId w:val="33"/>
  </w:num>
  <w:num w:numId="10" w16cid:durableId="1415785641">
    <w:abstractNumId w:val="2"/>
  </w:num>
  <w:num w:numId="11" w16cid:durableId="2067754224">
    <w:abstractNumId w:val="1"/>
  </w:num>
  <w:num w:numId="12" w16cid:durableId="279997663">
    <w:abstractNumId w:val="5"/>
  </w:num>
  <w:num w:numId="13" w16cid:durableId="43527325">
    <w:abstractNumId w:val="0"/>
  </w:num>
  <w:num w:numId="14" w16cid:durableId="1187208562">
    <w:abstractNumId w:val="35"/>
  </w:num>
  <w:num w:numId="15" w16cid:durableId="404380798">
    <w:abstractNumId w:val="13"/>
  </w:num>
  <w:num w:numId="16" w16cid:durableId="262494473">
    <w:abstractNumId w:val="17"/>
  </w:num>
  <w:num w:numId="17" w16cid:durableId="147405224">
    <w:abstractNumId w:val="16"/>
  </w:num>
  <w:num w:numId="18" w16cid:durableId="469594667">
    <w:abstractNumId w:val="10"/>
  </w:num>
  <w:num w:numId="19" w16cid:durableId="762994407">
    <w:abstractNumId w:val="12"/>
  </w:num>
  <w:num w:numId="20" w16cid:durableId="311494095">
    <w:abstractNumId w:val="32"/>
  </w:num>
  <w:num w:numId="21" w16cid:durableId="2126730353">
    <w:abstractNumId w:val="37"/>
  </w:num>
  <w:num w:numId="22" w16cid:durableId="1289238013">
    <w:abstractNumId w:val="26"/>
  </w:num>
  <w:num w:numId="23" w16cid:durableId="1634017861">
    <w:abstractNumId w:val="19"/>
  </w:num>
  <w:num w:numId="24" w16cid:durableId="1546871284">
    <w:abstractNumId w:val="23"/>
  </w:num>
  <w:num w:numId="25" w16cid:durableId="409347375">
    <w:abstractNumId w:val="9"/>
  </w:num>
  <w:num w:numId="26" w16cid:durableId="628365706">
    <w:abstractNumId w:val="18"/>
  </w:num>
  <w:num w:numId="27" w16cid:durableId="1716420565">
    <w:abstractNumId w:val="25"/>
  </w:num>
  <w:num w:numId="28" w16cid:durableId="1846240088">
    <w:abstractNumId w:val="3"/>
  </w:num>
  <w:num w:numId="29" w16cid:durableId="2080863597">
    <w:abstractNumId w:val="4"/>
  </w:num>
  <w:num w:numId="30" w16cid:durableId="802045071">
    <w:abstractNumId w:val="27"/>
  </w:num>
  <w:num w:numId="31" w16cid:durableId="2025083200">
    <w:abstractNumId w:val="36"/>
  </w:num>
  <w:num w:numId="32" w16cid:durableId="1158762401">
    <w:abstractNumId w:val="29"/>
  </w:num>
  <w:num w:numId="33" w16cid:durableId="278028285">
    <w:abstractNumId w:val="30"/>
  </w:num>
  <w:num w:numId="34" w16cid:durableId="678235652">
    <w:abstractNumId w:val="11"/>
  </w:num>
  <w:num w:numId="35" w16cid:durableId="1671062996">
    <w:abstractNumId w:val="24"/>
  </w:num>
  <w:num w:numId="36" w16cid:durableId="1393848922">
    <w:abstractNumId w:val="7"/>
  </w:num>
  <w:num w:numId="37" w16cid:durableId="712584813">
    <w:abstractNumId w:val="38"/>
  </w:num>
  <w:num w:numId="38" w16cid:durableId="1454442834">
    <w:abstractNumId w:val="21"/>
  </w:num>
  <w:num w:numId="39" w16cid:durableId="1238132026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07"/>
    <w:rsid w:val="00016AF6"/>
    <w:rsid w:val="000333CF"/>
    <w:rsid w:val="00041789"/>
    <w:rsid w:val="0005392D"/>
    <w:rsid w:val="00075710"/>
    <w:rsid w:val="00095682"/>
    <w:rsid w:val="00096FF1"/>
    <w:rsid w:val="000B7467"/>
    <w:rsid w:val="00100D52"/>
    <w:rsid w:val="00180BBB"/>
    <w:rsid w:val="001828B1"/>
    <w:rsid w:val="00195B24"/>
    <w:rsid w:val="001B5A78"/>
    <w:rsid w:val="00204D34"/>
    <w:rsid w:val="00212BF4"/>
    <w:rsid w:val="0021742D"/>
    <w:rsid w:val="00234D36"/>
    <w:rsid w:val="0026105C"/>
    <w:rsid w:val="002B24AB"/>
    <w:rsid w:val="002D3DA4"/>
    <w:rsid w:val="002E4D88"/>
    <w:rsid w:val="002F0E22"/>
    <w:rsid w:val="00330250"/>
    <w:rsid w:val="00330607"/>
    <w:rsid w:val="0037219E"/>
    <w:rsid w:val="0038507C"/>
    <w:rsid w:val="003B1D42"/>
    <w:rsid w:val="003E3460"/>
    <w:rsid w:val="003F3718"/>
    <w:rsid w:val="004120C7"/>
    <w:rsid w:val="00420363"/>
    <w:rsid w:val="0043086A"/>
    <w:rsid w:val="00440572"/>
    <w:rsid w:val="004438D8"/>
    <w:rsid w:val="004572D4"/>
    <w:rsid w:val="004637C4"/>
    <w:rsid w:val="004665C5"/>
    <w:rsid w:val="0048077D"/>
    <w:rsid w:val="00483E58"/>
    <w:rsid w:val="004D140C"/>
    <w:rsid w:val="004D3891"/>
    <w:rsid w:val="0050157D"/>
    <w:rsid w:val="005146F2"/>
    <w:rsid w:val="00540B31"/>
    <w:rsid w:val="00557D34"/>
    <w:rsid w:val="005E35A7"/>
    <w:rsid w:val="005E775B"/>
    <w:rsid w:val="00611C92"/>
    <w:rsid w:val="00625794"/>
    <w:rsid w:val="006427E5"/>
    <w:rsid w:val="00642A06"/>
    <w:rsid w:val="00664145"/>
    <w:rsid w:val="006740B0"/>
    <w:rsid w:val="0068750F"/>
    <w:rsid w:val="006A3692"/>
    <w:rsid w:val="006F46B1"/>
    <w:rsid w:val="00722F09"/>
    <w:rsid w:val="00765A36"/>
    <w:rsid w:val="00776C7D"/>
    <w:rsid w:val="00790C66"/>
    <w:rsid w:val="007F7BEC"/>
    <w:rsid w:val="008347FB"/>
    <w:rsid w:val="00844E81"/>
    <w:rsid w:val="00866F41"/>
    <w:rsid w:val="008E7801"/>
    <w:rsid w:val="009043FE"/>
    <w:rsid w:val="0091369F"/>
    <w:rsid w:val="009473EE"/>
    <w:rsid w:val="00961B09"/>
    <w:rsid w:val="00976758"/>
    <w:rsid w:val="0098538D"/>
    <w:rsid w:val="009979BE"/>
    <w:rsid w:val="009B3C09"/>
    <w:rsid w:val="009C011F"/>
    <w:rsid w:val="009C09D4"/>
    <w:rsid w:val="009D2388"/>
    <w:rsid w:val="009E7489"/>
    <w:rsid w:val="00A455BA"/>
    <w:rsid w:val="00A4675B"/>
    <w:rsid w:val="00A52F8B"/>
    <w:rsid w:val="00A74A8E"/>
    <w:rsid w:val="00A74C39"/>
    <w:rsid w:val="00AB690D"/>
    <w:rsid w:val="00AF1858"/>
    <w:rsid w:val="00AF2F25"/>
    <w:rsid w:val="00B27BC5"/>
    <w:rsid w:val="00B340B6"/>
    <w:rsid w:val="00B51628"/>
    <w:rsid w:val="00B5669B"/>
    <w:rsid w:val="00BA0CFF"/>
    <w:rsid w:val="00BA1D63"/>
    <w:rsid w:val="00BC1B8A"/>
    <w:rsid w:val="00BC7A36"/>
    <w:rsid w:val="00BE5441"/>
    <w:rsid w:val="00C46F19"/>
    <w:rsid w:val="00C86232"/>
    <w:rsid w:val="00C9709F"/>
    <w:rsid w:val="00CC4215"/>
    <w:rsid w:val="00D1123E"/>
    <w:rsid w:val="00D172F2"/>
    <w:rsid w:val="00D3288A"/>
    <w:rsid w:val="00E00C5F"/>
    <w:rsid w:val="00E40A44"/>
    <w:rsid w:val="00E6237E"/>
    <w:rsid w:val="00E877A0"/>
    <w:rsid w:val="00E94A55"/>
    <w:rsid w:val="00EB1E20"/>
    <w:rsid w:val="00EB2C31"/>
    <w:rsid w:val="00EC53E1"/>
    <w:rsid w:val="00EC5E28"/>
    <w:rsid w:val="00ED2840"/>
    <w:rsid w:val="00EE6937"/>
    <w:rsid w:val="00F06399"/>
    <w:rsid w:val="00F13652"/>
    <w:rsid w:val="00F47164"/>
    <w:rsid w:val="00F871FE"/>
    <w:rsid w:val="00FE08D0"/>
    <w:rsid w:val="00FE2B44"/>
    <w:rsid w:val="00FF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703EF"/>
  <w15:chartTrackingRefBased/>
  <w15:docId w15:val="{1B853602-4075-44EF-B21A-2C737D6D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erdana" w:hAnsi="Verdana"/>
      <w:b/>
      <w:bCs/>
      <w:color w:val="FF000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ngsana New"/>
      <w:b/>
      <w:bCs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ngsana New"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pBdr>
        <w:bottom w:val="single" w:sz="4" w:space="1" w:color="auto"/>
      </w:pBdr>
      <w:outlineLvl w:val="5"/>
    </w:pPr>
    <w:rPr>
      <w:b/>
      <w:bCs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FF0000"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ind w:left="142"/>
      <w:outlineLvl w:val="8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rPr>
      <w:rFonts w:cs="Angsana New"/>
      <w:color w:val="0000FF"/>
      <w:u w:val="single"/>
      <w:lang w:bidi="th-TH"/>
    </w:rPr>
  </w:style>
  <w:style w:type="paragraph" w:styleId="Title">
    <w:name w:val="Title"/>
    <w:basedOn w:val="Normal"/>
    <w:link w:val="TitleChar"/>
    <w:uiPriority w:val="10"/>
    <w:qFormat/>
    <w:pPr>
      <w:jc w:val="center"/>
    </w:pPr>
    <w:rPr>
      <w:rFonts w:ascii="Browallia New" w:cs="Browallia New"/>
      <w:b/>
      <w:bCs/>
      <w:sz w:val="36"/>
      <w:szCs w:val="36"/>
    </w:rPr>
  </w:style>
  <w:style w:type="paragraph" w:styleId="Subtitle">
    <w:name w:val="Subtitle"/>
    <w:basedOn w:val="Normal"/>
    <w:qFormat/>
    <w:pPr>
      <w:jc w:val="center"/>
    </w:pPr>
    <w:rPr>
      <w:b/>
      <w:bCs/>
      <w:sz w:val="30"/>
      <w:szCs w:val="30"/>
    </w:rPr>
  </w:style>
  <w:style w:type="character" w:styleId="FollowedHyperlink">
    <w:name w:val="FollowedHyperlink"/>
    <w:rPr>
      <w:rFonts w:cs="Angsana New"/>
      <w:color w:val="800080"/>
      <w:u w:val="single"/>
      <w:lang w:bidi="th-TH"/>
    </w:rPr>
  </w:style>
  <w:style w:type="paragraph" w:styleId="BlockText">
    <w:name w:val="Block Text"/>
    <w:basedOn w:val="Normal"/>
    <w:pPr>
      <w:ind w:left="142" w:right="139"/>
      <w:jc w:val="both"/>
    </w:pPr>
    <w:rPr>
      <w:rFonts w:ascii="Times New Roman" w:hAnsi="Times New Roman"/>
      <w:sz w:val="24"/>
      <w:szCs w:val="24"/>
    </w:rPr>
  </w:style>
  <w:style w:type="paragraph" w:styleId="BodyTextIndent">
    <w:name w:val="Body Text Indent"/>
    <w:basedOn w:val="Normal"/>
    <w:pPr>
      <w:ind w:left="142"/>
      <w:jc w:val="both"/>
    </w:pPr>
    <w:rPr>
      <w:sz w:val="32"/>
      <w:szCs w:val="32"/>
    </w:rPr>
  </w:style>
  <w:style w:type="paragraph" w:styleId="BodyTextIndent2">
    <w:name w:val="Body Text Indent 2"/>
    <w:basedOn w:val="Normal"/>
    <w:pPr>
      <w:ind w:left="142"/>
      <w:jc w:val="both"/>
    </w:pPr>
    <w:rPr>
      <w:rFonts w:ascii="Angsana New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sid w:val="00FE08D0"/>
    <w:pPr>
      <w:spacing w:after="120"/>
    </w:pPr>
    <w:rPr>
      <w:rFonts w:cs="Cordia New"/>
      <w:szCs w:val="32"/>
    </w:rPr>
  </w:style>
  <w:style w:type="paragraph" w:styleId="BodyTextIndent3">
    <w:name w:val="Body Text Indent 3"/>
    <w:basedOn w:val="Normal"/>
    <w:rsid w:val="00FE08D0"/>
    <w:pPr>
      <w:spacing w:after="120"/>
      <w:ind w:left="283"/>
    </w:pPr>
    <w:rPr>
      <w:rFonts w:cs="Cordia New"/>
      <w:sz w:val="16"/>
      <w:szCs w:val="18"/>
    </w:rPr>
  </w:style>
  <w:style w:type="paragraph" w:styleId="NoSpacing">
    <w:name w:val="No Spacing"/>
    <w:uiPriority w:val="1"/>
    <w:qFormat/>
    <w:rsid w:val="008E7801"/>
    <w:rPr>
      <w:rFonts w:ascii="Angsana New" w:eastAsia="Calibri" w:hAnsi="Angsana New"/>
      <w:sz w:val="28"/>
      <w:szCs w:val="35"/>
      <w:lang w:bidi="th-TH"/>
    </w:rPr>
  </w:style>
  <w:style w:type="character" w:customStyle="1" w:styleId="TitleChar">
    <w:name w:val="Title Char"/>
    <w:link w:val="Title"/>
    <w:uiPriority w:val="10"/>
    <w:rsid w:val="00765A36"/>
    <w:rPr>
      <w:rFonts w:ascii="Browallia New" w:cs="Browallia New"/>
      <w:b/>
      <w:bCs/>
      <w:sz w:val="36"/>
      <w:szCs w:val="36"/>
      <w:lang w:val="en-US"/>
    </w:rPr>
  </w:style>
  <w:style w:type="table" w:styleId="TableGrid">
    <w:name w:val="Table Grid"/>
    <w:basedOn w:val="TableNormal"/>
    <w:uiPriority w:val="59"/>
    <w:rsid w:val="00765A36"/>
    <w:rPr>
      <w:rFonts w:ascii="Cambria" w:eastAsia="MS Mincho" w:hAnsi="Cambria" w:cs="Cordia New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8623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th-TH"/>
    </w:rPr>
  </w:style>
  <w:style w:type="character" w:styleId="Strong">
    <w:name w:val="Strong"/>
    <w:uiPriority w:val="22"/>
    <w:qFormat/>
    <w:rsid w:val="00C862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ada-soft.com" TargetMode="External"/><Relationship Id="rId1" Type="http://schemas.openxmlformats.org/officeDocument/2006/relationships/hyperlink" Target="mailto:info@ada-soft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ada-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8EB92494-B275-FB40-9F47-D77EE8A7E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ada-form.dot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โปรแกรมระบบบัญชีเพื่อการบริหาร</vt:lpstr>
    </vt:vector>
  </TitlesOfParts>
  <Company>BCS</Company>
  <LinksUpToDate>false</LinksUpToDate>
  <CharactersWithSpaces>0</CharactersWithSpaces>
  <SharedDoc>false</SharedDoc>
  <HLinks>
    <vt:vector size="6" baseType="variant">
      <vt:variant>
        <vt:i4>7405599</vt:i4>
      </vt:variant>
      <vt:variant>
        <vt:i4>0</vt:i4>
      </vt:variant>
      <vt:variant>
        <vt:i4>0</vt:i4>
      </vt:variant>
      <vt:variant>
        <vt:i4>5</vt:i4>
      </vt:variant>
      <vt:variant>
        <vt:lpwstr>mailto:info@ada-soft.com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โปรแกรมระบบบัญชีเพื่อการบริหาร</dc:title>
  <dc:subject/>
  <dc:creator>Thai Nestle' Group.</dc:creator>
  <cp:keywords/>
  <cp:lastModifiedBy>Somjai Mitch</cp:lastModifiedBy>
  <cp:revision>2</cp:revision>
  <cp:lastPrinted>2005-02-08T13:40:00Z</cp:lastPrinted>
  <dcterms:created xsi:type="dcterms:W3CDTF">2026-09-01T03:24:00Z</dcterms:created>
  <dcterms:modified xsi:type="dcterms:W3CDTF">2026-09-01T03:24:00Z</dcterms:modified>
</cp:coreProperties>
</file>